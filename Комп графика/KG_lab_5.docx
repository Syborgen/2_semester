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CCD" w:rsidRDefault="00313CCD">
      <w:r w:rsidRPr="00205405">
        <w:object w:dxaOrig="9355" w:dyaOrig="14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721.5pt" o:ole="">
            <v:imagedata r:id="rId4" o:title=""/>
          </v:shape>
          <o:OLEObject Type="Embed" ProgID="Word.Document.12" ShapeID="_x0000_i1025" DrawAspect="Content" ObjectID="_1616487679" r:id="rId5">
            <o:FieldCodes>\s</o:FieldCodes>
          </o:OLEObject>
        </w:object>
      </w:r>
    </w:p>
    <w:tbl>
      <w:tblPr>
        <w:tblW w:w="11160" w:type="dxa"/>
        <w:tblInd w:w="-1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96"/>
        <w:gridCol w:w="2205"/>
        <w:gridCol w:w="1441"/>
        <w:gridCol w:w="1441"/>
        <w:gridCol w:w="1441"/>
        <w:gridCol w:w="1074"/>
        <w:gridCol w:w="1441"/>
        <w:gridCol w:w="1621"/>
      </w:tblGrid>
      <w:tr w:rsidR="00313CCD" w:rsidRPr="00232826" w:rsidTr="00852853">
        <w:trPr>
          <w:cantSplit/>
        </w:trPr>
        <w:tc>
          <w:tcPr>
            <w:tcW w:w="496" w:type="dxa"/>
            <w:vMerge w:val="restart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№</w:t>
            </w:r>
          </w:p>
        </w:tc>
        <w:tc>
          <w:tcPr>
            <w:tcW w:w="3646" w:type="dxa"/>
            <w:gridSpan w:val="2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Призма и пирамида</w:t>
            </w: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Конус и цилиндр</w:t>
            </w:r>
          </w:p>
        </w:tc>
        <w:tc>
          <w:tcPr>
            <w:tcW w:w="1441" w:type="dxa"/>
            <w:vMerge w:val="restart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Центр</w:t>
            </w:r>
          </w:p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 xml:space="preserve"> основания</w:t>
            </w:r>
          </w:p>
        </w:tc>
        <w:tc>
          <w:tcPr>
            <w:tcW w:w="1074" w:type="dxa"/>
            <w:vMerge w:val="restart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Высота</w:t>
            </w:r>
          </w:p>
        </w:tc>
        <w:tc>
          <w:tcPr>
            <w:tcW w:w="3062" w:type="dxa"/>
            <w:gridSpan w:val="2"/>
          </w:tcPr>
          <w:p w:rsidR="00313CCD" w:rsidRPr="00232826" w:rsidRDefault="00313CCD">
            <w:pPr>
              <w:spacing w:after="120"/>
              <w:ind w:right="903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Плоскость сечения</w:t>
            </w:r>
          </w:p>
        </w:tc>
      </w:tr>
      <w:tr w:rsidR="00313CCD" w:rsidRPr="00232826" w:rsidTr="00852853">
        <w:trPr>
          <w:cantSplit/>
        </w:trPr>
        <w:tc>
          <w:tcPr>
            <w:tcW w:w="496" w:type="dxa"/>
            <w:vMerge/>
            <w:vAlign w:val="center"/>
          </w:tcPr>
          <w:p w:rsidR="00313CCD" w:rsidRPr="00232826" w:rsidRDefault="00313CCD">
            <w:pPr>
              <w:rPr>
                <w:sz w:val="24"/>
                <w:szCs w:val="20"/>
              </w:rPr>
            </w:pPr>
          </w:p>
        </w:tc>
        <w:tc>
          <w:tcPr>
            <w:tcW w:w="2205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Основание</w:t>
            </w:r>
          </w:p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(фигура)</w:t>
            </w: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Длина сторон(ы)</w:t>
            </w: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Радиус основания</w:t>
            </w:r>
          </w:p>
        </w:tc>
        <w:tc>
          <w:tcPr>
            <w:tcW w:w="1441" w:type="dxa"/>
            <w:vMerge/>
            <w:vAlign w:val="center"/>
          </w:tcPr>
          <w:p w:rsidR="00313CCD" w:rsidRPr="00232826" w:rsidRDefault="00313CCD">
            <w:pPr>
              <w:rPr>
                <w:sz w:val="24"/>
                <w:szCs w:val="20"/>
              </w:rPr>
            </w:pPr>
          </w:p>
        </w:tc>
        <w:tc>
          <w:tcPr>
            <w:tcW w:w="1074" w:type="dxa"/>
            <w:vMerge/>
            <w:vAlign w:val="center"/>
          </w:tcPr>
          <w:p w:rsidR="00313CCD" w:rsidRPr="00232826" w:rsidRDefault="00313CCD">
            <w:pPr>
              <w:rPr>
                <w:sz w:val="24"/>
                <w:szCs w:val="20"/>
              </w:rPr>
            </w:pP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4"/>
              </w:rPr>
            </w:pPr>
            <w:r w:rsidRPr="00232826">
              <w:rPr>
                <w:szCs w:val="20"/>
              </w:rPr>
              <w:t xml:space="preserve">Угол наклона плоскости к оси </w:t>
            </w:r>
            <w:r w:rsidRPr="00232826">
              <w:rPr>
                <w:i/>
                <w:iCs/>
                <w:szCs w:val="20"/>
              </w:rPr>
              <w:t>х,</w:t>
            </w:r>
            <w:r w:rsidRPr="00232826">
              <w:t>°</w:t>
            </w:r>
          </w:p>
        </w:tc>
        <w:tc>
          <w:tcPr>
            <w:tcW w:w="162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 xml:space="preserve">Координата пересечения плоскости с осью </w:t>
            </w:r>
            <w:r w:rsidRPr="00232826">
              <w:rPr>
                <w:i/>
                <w:iCs/>
                <w:szCs w:val="20"/>
              </w:rPr>
              <w:t>х</w:t>
            </w:r>
          </w:p>
        </w:tc>
      </w:tr>
      <w:tr w:rsidR="00313CCD" w:rsidRPr="00232826" w:rsidTr="00852853">
        <w:tc>
          <w:tcPr>
            <w:tcW w:w="496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16</w:t>
            </w:r>
          </w:p>
        </w:tc>
        <w:tc>
          <w:tcPr>
            <w:tcW w:w="2205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Прямоугольный треугольник</w:t>
            </w: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катеты=25,18</w:t>
            </w: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34</w:t>
            </w: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(35,30,10)</w:t>
            </w:r>
          </w:p>
        </w:tc>
        <w:tc>
          <w:tcPr>
            <w:tcW w:w="1074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55</w:t>
            </w:r>
          </w:p>
        </w:tc>
        <w:tc>
          <w:tcPr>
            <w:tcW w:w="144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50</w:t>
            </w:r>
          </w:p>
        </w:tc>
        <w:tc>
          <w:tcPr>
            <w:tcW w:w="1621" w:type="dxa"/>
          </w:tcPr>
          <w:p w:rsidR="00313CCD" w:rsidRPr="00232826" w:rsidRDefault="00313CCD">
            <w:pPr>
              <w:spacing w:after="120"/>
              <w:jc w:val="center"/>
              <w:rPr>
                <w:sz w:val="24"/>
                <w:szCs w:val="20"/>
              </w:rPr>
            </w:pPr>
            <w:r w:rsidRPr="00232826">
              <w:rPr>
                <w:szCs w:val="20"/>
              </w:rPr>
              <w:t>40</w:t>
            </w:r>
          </w:p>
        </w:tc>
      </w:tr>
    </w:tbl>
    <w:p w:rsidR="00313CCD" w:rsidRDefault="00313CCD">
      <w:pPr>
        <w:rPr>
          <w:lang w:val="en-US"/>
        </w:rPr>
      </w:pPr>
      <w:r w:rsidRPr="00604208">
        <w:rPr>
          <w:noProof/>
          <w:lang w:eastAsia="ru-RU"/>
        </w:rPr>
        <w:pict>
          <v:shape id="Рисунок 2" o:spid="_x0000_i1026" type="#_x0000_t75" style="width:158.25pt;height:197.25pt;visibility:visible">
            <v:imagedata r:id="rId6" o:title="" croptop="15518f" cropbottom="6902f" cropleft="12513f" cropright="42059f"/>
          </v:shape>
        </w:pict>
      </w:r>
      <w:r w:rsidRPr="00604208">
        <w:rPr>
          <w:noProof/>
          <w:lang w:eastAsia="ru-RU"/>
        </w:rPr>
        <w:pict>
          <v:shape id="Рисунок 1" o:spid="_x0000_i1027" type="#_x0000_t75" style="width:187.5pt;height:193.5pt;visibility:visible">
            <v:imagedata r:id="rId7" o:title="" croptop="15178f" cropbottom="6206f" cropleft="11446f" cropright="41574f"/>
          </v:shape>
        </w:pict>
      </w:r>
      <w:bookmarkStart w:id="0" w:name="_GoBack"/>
      <w:bookmarkEnd w:id="0"/>
    </w:p>
    <w:p w:rsidR="00313CCD" w:rsidRDefault="00313CCD">
      <w:pPr>
        <w:rPr>
          <w:noProof/>
          <w:lang w:val="en-US" w:eastAsia="ru-RU"/>
        </w:rPr>
      </w:pPr>
      <w:r w:rsidRPr="00604208">
        <w:rPr>
          <w:noProof/>
          <w:lang w:eastAsia="ru-RU"/>
        </w:rPr>
        <w:pict>
          <v:shape id="Рисунок 3" o:spid="_x0000_i1028" type="#_x0000_t75" style="width:187.5pt;height:186.75pt;visibility:visible">
            <v:imagedata r:id="rId8" o:title="" croptop="11036f" cropbottom="8625f" cropleft="10283f" cropright="43224f"/>
          </v:shape>
        </w:pict>
      </w:r>
    </w:p>
    <w:p w:rsidR="00313CCD" w:rsidRDefault="00313CCD">
      <w:pPr>
        <w:rPr>
          <w:noProof/>
          <w:lang w:val="en-US" w:eastAsia="ru-RU"/>
        </w:rPr>
      </w:pPr>
    </w:p>
    <w:p w:rsidR="00313CCD" w:rsidRDefault="00313CCD">
      <w:pPr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29" type="#_x0000_t75" style="width:469.5pt;height:406.5pt">
            <v:imagedata r:id="rId9" o:title="" croptop="22076f" cropbottom="15057f" cropleft="17650f" cropright="21374f"/>
          </v:shape>
        </w:pict>
      </w:r>
    </w:p>
    <w:p w:rsidR="00313CCD" w:rsidRDefault="00313CCD">
      <w:pPr>
        <w:rPr>
          <w:noProof/>
          <w:lang w:val="en-US" w:eastAsia="ru-RU"/>
        </w:rPr>
      </w:pPr>
    </w:p>
    <w:p w:rsidR="00313CCD" w:rsidRDefault="00313CCD">
      <w:pPr>
        <w:rPr>
          <w:noProof/>
          <w:lang w:val="en-US" w:eastAsia="ru-RU"/>
        </w:rPr>
      </w:pPr>
    </w:p>
    <w:p w:rsidR="00313CCD" w:rsidRDefault="00313CCD">
      <w:pPr>
        <w:rPr>
          <w:lang w:val="en-US"/>
        </w:rPr>
      </w:pPr>
      <w:r w:rsidRPr="00386B06">
        <w:rPr>
          <w:lang w:val="en-US"/>
        </w:rPr>
        <w:pict>
          <v:shape id="_x0000_i1030" type="#_x0000_t75" style="width:154.5pt;height:169.5pt">
            <v:imagedata r:id="rId10" o:title="" croptop="22076f" cropbottom="11904f" cropleft="17691f" cropright="23897f"/>
          </v:shape>
        </w:pict>
      </w:r>
      <w:r w:rsidRPr="00386B06">
        <w:rPr>
          <w:lang w:val="en-US"/>
        </w:rPr>
        <w:pict>
          <v:shape id="_x0000_i1031" type="#_x0000_t75" style="width:257.25pt;height:184.5pt">
            <v:imagedata r:id="rId11" o:title="" croptop="17455f" cropbottom="8747f" cropleft="11343f" cropright="11278f"/>
          </v:shape>
        </w:pict>
      </w:r>
    </w:p>
    <w:p w:rsidR="00313CCD" w:rsidRPr="0048147A" w:rsidRDefault="00313CCD">
      <w:pPr>
        <w:rPr>
          <w:lang w:val="en-US"/>
        </w:rPr>
      </w:pPr>
      <w:r w:rsidRPr="00386B06">
        <w:rPr>
          <w:lang w:val="en-US"/>
        </w:rPr>
        <w:pict>
          <v:shape id="_x0000_i1032" type="#_x0000_t75" style="width:421.5pt;height:444.75pt">
            <v:imagedata r:id="rId12" o:title="" croptop="25344f" cropbottom="15057f" cropleft="23962f" cropright="22634f"/>
          </v:shape>
        </w:pict>
      </w:r>
    </w:p>
    <w:sectPr w:rsidR="00313CCD" w:rsidRPr="0048147A" w:rsidSect="00813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52853"/>
    <w:rsid w:val="000719A3"/>
    <w:rsid w:val="00205405"/>
    <w:rsid w:val="00232826"/>
    <w:rsid w:val="00251F52"/>
    <w:rsid w:val="002C441E"/>
    <w:rsid w:val="00313CCD"/>
    <w:rsid w:val="00386B06"/>
    <w:rsid w:val="003E653D"/>
    <w:rsid w:val="0040379B"/>
    <w:rsid w:val="0048147A"/>
    <w:rsid w:val="00604208"/>
    <w:rsid w:val="00813111"/>
    <w:rsid w:val="00852853"/>
    <w:rsid w:val="00BE5FF4"/>
    <w:rsid w:val="00D434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111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51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51F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5867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7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7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_________Microsoft_Word111111.docx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52</TotalTime>
  <Pages>4</Pages>
  <Words>47</Words>
  <Characters>274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</dc:creator>
  <cp:keywords/>
  <dc:description/>
  <cp:lastModifiedBy>K18C2</cp:lastModifiedBy>
  <cp:revision>3</cp:revision>
  <dcterms:created xsi:type="dcterms:W3CDTF">2019-04-10T19:19:00Z</dcterms:created>
  <dcterms:modified xsi:type="dcterms:W3CDTF">2019-04-11T08:35:00Z</dcterms:modified>
</cp:coreProperties>
</file>