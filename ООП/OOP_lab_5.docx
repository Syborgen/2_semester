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59D1" w:rsidRPr="002C0ABB" w:rsidRDefault="009159D1" w:rsidP="00A33302">
      <w:pPr>
        <w:pStyle w:val="NormalWeb"/>
        <w:jc w:val="center"/>
        <w:rPr>
          <w:b/>
          <w:bCs/>
          <w:sz w:val="28"/>
          <w:szCs w:val="28"/>
        </w:rPr>
      </w:pPr>
      <w:r w:rsidRPr="002C0ABB">
        <w:rPr>
          <w:b/>
          <w:bCs/>
          <w:sz w:val="28"/>
          <w:szCs w:val="28"/>
        </w:rPr>
        <w:t>ГОСУДАРСТВЕННОЕ ОБРАЗОВАТЕЛЬНОЕ УЧРЕЖДЕНИЕ</w:t>
      </w:r>
    </w:p>
    <w:p w:rsidR="009159D1" w:rsidRPr="002C0ABB" w:rsidRDefault="009159D1" w:rsidP="00A33302">
      <w:pPr>
        <w:pStyle w:val="NormalWeb"/>
        <w:jc w:val="center"/>
        <w:rPr>
          <w:b/>
          <w:bCs/>
          <w:sz w:val="28"/>
          <w:szCs w:val="28"/>
        </w:rPr>
      </w:pPr>
      <w:r w:rsidRPr="002C0ABB">
        <w:rPr>
          <w:b/>
          <w:bCs/>
          <w:sz w:val="28"/>
          <w:szCs w:val="28"/>
        </w:rPr>
        <w:t>ВЫСШЕГО ПРОФЕССИОНАЛЬНОГО ОБРАЗОВАНИЯ</w:t>
      </w:r>
    </w:p>
    <w:p w:rsidR="009159D1" w:rsidRPr="002C0ABB" w:rsidRDefault="009159D1" w:rsidP="00A33302">
      <w:pPr>
        <w:pStyle w:val="NormalWeb"/>
        <w:jc w:val="center"/>
        <w:rPr>
          <w:b/>
          <w:bCs/>
          <w:sz w:val="28"/>
          <w:szCs w:val="28"/>
        </w:rPr>
      </w:pPr>
      <w:r w:rsidRPr="002C0ABB">
        <w:rPr>
          <w:b/>
          <w:bCs/>
          <w:sz w:val="28"/>
          <w:szCs w:val="28"/>
        </w:rPr>
        <w:t>"ДОНЕЦКИЙ НАЦИОНАЛЬНЫЙ ТЕХНИЧЕСКИЙ УНИВЕРСИТЕТ"</w:t>
      </w:r>
    </w:p>
    <w:p w:rsidR="009159D1" w:rsidRDefault="009159D1" w:rsidP="00A33302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9159D1" w:rsidRDefault="009159D1" w:rsidP="00A33302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9159D1" w:rsidRDefault="009159D1" w:rsidP="00A33302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9159D1" w:rsidRDefault="009159D1" w:rsidP="00A33302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9159D1" w:rsidRDefault="009159D1" w:rsidP="00A33302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9159D1" w:rsidRPr="00A33302" w:rsidRDefault="009159D1" w:rsidP="00A3330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Лабораторная работа № </w:t>
      </w:r>
      <w:r w:rsidRPr="00A33302">
        <w:rPr>
          <w:sz w:val="28"/>
          <w:szCs w:val="28"/>
        </w:rPr>
        <w:t>5</w:t>
      </w:r>
    </w:p>
    <w:p w:rsidR="009159D1" w:rsidRPr="00A33302" w:rsidRDefault="009159D1" w:rsidP="00A33302">
      <w:pPr>
        <w:pStyle w:val="Heading1"/>
        <w:jc w:val="center"/>
        <w:rPr>
          <w:b/>
          <w:caps/>
          <w:szCs w:val="28"/>
        </w:rPr>
      </w:pPr>
      <w:r>
        <w:rPr>
          <w:szCs w:val="28"/>
        </w:rPr>
        <w:t xml:space="preserve">Тема: </w:t>
      </w:r>
      <w:r w:rsidRPr="00AD36C8">
        <w:rPr>
          <w:szCs w:val="28"/>
        </w:rPr>
        <w:t>“</w:t>
      </w:r>
      <w:r w:rsidRPr="007A2091">
        <w:rPr>
          <w:b/>
          <w:bCs/>
          <w:caps/>
        </w:rPr>
        <w:t xml:space="preserve"> </w:t>
      </w:r>
      <w:r>
        <w:rPr>
          <w:caps/>
        </w:rPr>
        <w:t>шаблоны классов в языке С++</w:t>
      </w:r>
      <w:r w:rsidRPr="00A33302">
        <w:rPr>
          <w:caps/>
        </w:rPr>
        <w:t>”</w:t>
      </w:r>
    </w:p>
    <w:p w:rsidR="009159D1" w:rsidRPr="00AD36C8" w:rsidRDefault="009159D1" w:rsidP="00A33302">
      <w:pPr>
        <w:pStyle w:val="Heading1"/>
        <w:jc w:val="center"/>
        <w:rPr>
          <w:szCs w:val="28"/>
        </w:rPr>
      </w:pPr>
    </w:p>
    <w:p w:rsidR="009159D1" w:rsidRDefault="009159D1" w:rsidP="00A33302">
      <w:pPr>
        <w:jc w:val="center"/>
        <w:rPr>
          <w:sz w:val="28"/>
          <w:szCs w:val="28"/>
        </w:rPr>
      </w:pPr>
    </w:p>
    <w:p w:rsidR="009159D1" w:rsidRDefault="009159D1" w:rsidP="00A33302">
      <w:pPr>
        <w:jc w:val="center"/>
        <w:rPr>
          <w:sz w:val="28"/>
          <w:szCs w:val="28"/>
        </w:rPr>
      </w:pPr>
    </w:p>
    <w:p w:rsidR="009159D1" w:rsidRDefault="009159D1" w:rsidP="00A33302">
      <w:pPr>
        <w:jc w:val="center"/>
        <w:rPr>
          <w:sz w:val="28"/>
          <w:szCs w:val="28"/>
        </w:rPr>
      </w:pPr>
    </w:p>
    <w:p w:rsidR="009159D1" w:rsidRDefault="009159D1" w:rsidP="00A33302">
      <w:pPr>
        <w:jc w:val="center"/>
        <w:rPr>
          <w:sz w:val="28"/>
          <w:szCs w:val="28"/>
        </w:rPr>
      </w:pPr>
    </w:p>
    <w:p w:rsidR="009159D1" w:rsidRDefault="009159D1" w:rsidP="00A33302">
      <w:pPr>
        <w:jc w:val="center"/>
        <w:rPr>
          <w:sz w:val="28"/>
          <w:szCs w:val="28"/>
        </w:rPr>
      </w:pPr>
    </w:p>
    <w:p w:rsidR="009159D1" w:rsidRDefault="009159D1" w:rsidP="00A33302">
      <w:pPr>
        <w:jc w:val="center"/>
        <w:rPr>
          <w:sz w:val="28"/>
          <w:szCs w:val="28"/>
        </w:rPr>
      </w:pPr>
    </w:p>
    <w:p w:rsidR="009159D1" w:rsidRDefault="009159D1" w:rsidP="00A33302">
      <w:pPr>
        <w:ind w:left="708"/>
        <w:rPr>
          <w:sz w:val="28"/>
          <w:szCs w:val="28"/>
        </w:rPr>
      </w:pPr>
      <w:r>
        <w:rPr>
          <w:sz w:val="28"/>
          <w:szCs w:val="28"/>
        </w:rPr>
        <w:t>Проверил: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Выполнил:</w:t>
      </w:r>
    </w:p>
    <w:p w:rsidR="009159D1" w:rsidRDefault="009159D1" w:rsidP="00A33302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асс. каф. ПИ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ст. гр. ПИ-18Б</w:t>
      </w:r>
    </w:p>
    <w:p w:rsidR="009159D1" w:rsidRPr="00FA294D" w:rsidRDefault="009159D1" w:rsidP="00A33302">
      <w:pPr>
        <w:ind w:left="708"/>
        <w:rPr>
          <w:sz w:val="28"/>
          <w:szCs w:val="28"/>
        </w:rPr>
      </w:pPr>
      <w:r>
        <w:rPr>
          <w:sz w:val="28"/>
          <w:szCs w:val="28"/>
        </w:rPr>
        <w:t>Щедрин С.В.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Моргунов А.Г.</w:t>
      </w:r>
    </w:p>
    <w:p w:rsidR="009159D1" w:rsidRDefault="009159D1" w:rsidP="00A33302">
      <w:pPr>
        <w:ind w:left="708"/>
        <w:rPr>
          <w:sz w:val="28"/>
          <w:szCs w:val="28"/>
        </w:rPr>
      </w:pPr>
      <w:r>
        <w:rPr>
          <w:sz w:val="28"/>
          <w:szCs w:val="28"/>
        </w:rPr>
        <w:t>____.____.2019г.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____.____.2019г.</w:t>
      </w:r>
    </w:p>
    <w:p w:rsidR="009159D1" w:rsidRDefault="009159D1" w:rsidP="00A33302">
      <w:pPr>
        <w:ind w:left="708"/>
        <w:rPr>
          <w:sz w:val="28"/>
          <w:szCs w:val="28"/>
        </w:rPr>
      </w:pPr>
    </w:p>
    <w:p w:rsidR="009159D1" w:rsidRDefault="009159D1" w:rsidP="00A33302">
      <w:pPr>
        <w:rPr>
          <w:sz w:val="28"/>
          <w:szCs w:val="28"/>
        </w:rPr>
      </w:pPr>
      <w:r>
        <w:rPr>
          <w:sz w:val="28"/>
          <w:szCs w:val="28"/>
        </w:rPr>
        <w:tab/>
        <w:t>асс. каф. ПИ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9159D1" w:rsidRDefault="009159D1" w:rsidP="00A33302">
      <w:pPr>
        <w:ind w:left="708"/>
        <w:rPr>
          <w:sz w:val="28"/>
          <w:szCs w:val="28"/>
        </w:rPr>
      </w:pPr>
      <w:r>
        <w:rPr>
          <w:sz w:val="28"/>
          <w:szCs w:val="28"/>
        </w:rPr>
        <w:t>Ногтев Е.А.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9159D1" w:rsidRPr="00DD3A34" w:rsidRDefault="009159D1" w:rsidP="00A33302">
      <w:pPr>
        <w:ind w:left="708"/>
        <w:rPr>
          <w:sz w:val="28"/>
          <w:szCs w:val="28"/>
        </w:rPr>
      </w:pPr>
      <w:r>
        <w:rPr>
          <w:sz w:val="28"/>
          <w:szCs w:val="28"/>
        </w:rPr>
        <w:t>____.____.2019г.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9159D1" w:rsidRDefault="009159D1" w:rsidP="00A33302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9159D1" w:rsidRDefault="009159D1" w:rsidP="00A33302">
      <w:pPr>
        <w:pStyle w:val="formattext"/>
        <w:tabs>
          <w:tab w:val="left" w:pos="5820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9159D1" w:rsidRDefault="009159D1" w:rsidP="00A33302">
      <w:pPr>
        <w:pStyle w:val="formattext"/>
        <w:tabs>
          <w:tab w:val="left" w:pos="5820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9159D1" w:rsidRDefault="009159D1" w:rsidP="00A33302">
      <w:pPr>
        <w:pStyle w:val="formattext"/>
        <w:tabs>
          <w:tab w:val="left" w:pos="5820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9159D1" w:rsidRDefault="009159D1" w:rsidP="00A33302">
      <w:pPr>
        <w:pStyle w:val="formattext"/>
        <w:tabs>
          <w:tab w:val="left" w:pos="5820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9159D1" w:rsidRPr="006444B1" w:rsidRDefault="009159D1" w:rsidP="00A33302">
      <w:pPr>
        <w:pStyle w:val="formattext"/>
        <w:tabs>
          <w:tab w:val="left" w:pos="5820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Донецк – 2019</w:t>
      </w:r>
    </w:p>
    <w:p w:rsidR="009159D1" w:rsidRPr="00103619" w:rsidRDefault="009159D1" w:rsidP="00A33302">
      <w:pPr>
        <w:pStyle w:val="formattext"/>
        <w:tabs>
          <w:tab w:val="left" w:pos="5820"/>
        </w:tabs>
        <w:spacing w:before="0" w:beforeAutospacing="0" w:after="0" w:afterAutospacing="0" w:line="360" w:lineRule="auto"/>
      </w:pPr>
      <w:r w:rsidRPr="00A33302">
        <w:t xml:space="preserve">16 </w:t>
      </w:r>
      <w:r>
        <w:t xml:space="preserve">Добавить в шаблон класса </w:t>
      </w:r>
      <w:r w:rsidRPr="00A33302">
        <w:rPr>
          <w:lang w:val="en-US"/>
        </w:rPr>
        <w:t>CList</w:t>
      </w:r>
      <w:r w:rsidRPr="00A33302">
        <w:t xml:space="preserve"> </w:t>
      </w:r>
      <w:r>
        <w:t xml:space="preserve">метод, вставляющий перед первым вхождением элемента со значением </w:t>
      </w:r>
      <w:r w:rsidRPr="00A33302">
        <w:rPr>
          <w:lang w:val="en-US"/>
        </w:rPr>
        <w:t>X</w:t>
      </w:r>
      <w:r w:rsidRPr="00A33302">
        <w:t xml:space="preserve"> </w:t>
      </w:r>
      <w:r>
        <w:t xml:space="preserve">элемент со значением </w:t>
      </w:r>
      <w:r w:rsidRPr="00A33302">
        <w:rPr>
          <w:lang w:val="en-US"/>
        </w:rPr>
        <w:t>Y</w:t>
      </w:r>
      <w:r>
        <w:t>.</w:t>
      </w:r>
    </w:p>
    <w:p w:rsidR="009159D1" w:rsidRPr="004D3885" w:rsidRDefault="009159D1" w:rsidP="00A33302">
      <w:pPr>
        <w:pStyle w:val="formattext"/>
        <w:tabs>
          <w:tab w:val="left" w:pos="5820"/>
        </w:tabs>
        <w:spacing w:before="0" w:beforeAutospacing="0" w:after="0" w:afterAutospacing="0" w:line="360" w:lineRule="auto"/>
        <w:rPr>
          <w:sz w:val="28"/>
          <w:szCs w:val="28"/>
          <w:lang w:val="en-US"/>
        </w:rPr>
      </w:pPr>
      <w:r>
        <w:rPr>
          <w:lang w:val="en-US"/>
        </w:rPr>
        <w:t>main.cpp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"stdafx.h"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&lt;stdlib.h&gt;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"CListDeleteMaxOddItems.h"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#define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SIZE 256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std;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&lt;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T&gt;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CList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>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03619">
        <w:rPr>
          <w:rFonts w:ascii="Consolas" w:hAnsi="Consolas" w:cs="Consolas"/>
          <w:sz w:val="19"/>
          <w:szCs w:val="19"/>
          <w:lang w:val="en-US"/>
        </w:rPr>
        <w:t>: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list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T data;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list *next;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list *prev;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};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list *head, *tale;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03619">
        <w:rPr>
          <w:rFonts w:ascii="Consolas" w:hAnsi="Consolas" w:cs="Consolas"/>
          <w:sz w:val="19"/>
          <w:szCs w:val="19"/>
          <w:lang w:val="en-US"/>
        </w:rPr>
        <w:t>: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CList() : head(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103619">
        <w:rPr>
          <w:rFonts w:ascii="Consolas" w:hAnsi="Consolas" w:cs="Consolas"/>
          <w:sz w:val="19"/>
          <w:szCs w:val="19"/>
          <w:lang w:val="en-US"/>
        </w:rPr>
        <w:t>), tale(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103619">
        <w:rPr>
          <w:rFonts w:ascii="Consolas" w:hAnsi="Consolas" w:cs="Consolas"/>
          <w:sz w:val="19"/>
          <w:szCs w:val="19"/>
          <w:lang w:val="en-US"/>
        </w:rPr>
        <w:t>) {};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~CList()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DeleteList();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AddItem(T value)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(head)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 xml:space="preserve">tale-&gt;next = 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list;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tale-&gt;next-&gt;prev = tale;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tale = tale-&gt;next;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 xml:space="preserve">head = tale = 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list;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 xml:space="preserve">tale-&gt;prev = 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103619">
        <w:rPr>
          <w:rFonts w:ascii="Consolas" w:hAnsi="Consolas" w:cs="Consolas"/>
          <w:sz w:val="19"/>
          <w:szCs w:val="19"/>
          <w:lang w:val="en-US"/>
        </w:rPr>
        <w:t>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 xml:space="preserve">tale-&gt;next = 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103619">
        <w:rPr>
          <w:rFonts w:ascii="Consolas" w:hAnsi="Consolas" w:cs="Consolas"/>
          <w:sz w:val="19"/>
          <w:szCs w:val="19"/>
          <w:lang w:val="en-US"/>
        </w:rPr>
        <w:t>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tale-&gt;data = value;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DisplayList()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(head)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(list *p = head; p != 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103619">
        <w:rPr>
          <w:rFonts w:ascii="Consolas" w:hAnsi="Consolas" w:cs="Consolas"/>
          <w:sz w:val="19"/>
          <w:szCs w:val="19"/>
          <w:lang w:val="en-US"/>
        </w:rPr>
        <w:t>; p = p-&gt;next)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 xml:space="preserve">cout &lt;&lt; p-&gt;data &lt;&lt; 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"--&gt;"</w:t>
      </w:r>
      <w:r w:rsidRPr="00103619">
        <w:rPr>
          <w:rFonts w:ascii="Consolas" w:hAnsi="Consolas" w:cs="Consolas"/>
          <w:sz w:val="19"/>
          <w:szCs w:val="19"/>
          <w:lang w:val="en-US"/>
        </w:rPr>
        <w:t>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 xml:space="preserve">cout &lt;&lt; 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"NULL"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&lt;&lt; endl;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 xml:space="preserve">cout &lt;&lt; 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&lt;&lt; endl;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DeleteList()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list *p = head;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(p)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head = head-&gt;next;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p;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p = head;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AddPrevItem(T value,T value2)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list *o;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 xml:space="preserve">o = 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list;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o-&gt;data = value2;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((head) &amp;&amp; (head-&gt;data == value)) 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o-&gt;next = head;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head-&gt;prev = o;</w:t>
      </w:r>
    </w:p>
    <w:p w:rsidR="009159D1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head = o;</w:t>
      </w:r>
    </w:p>
    <w:p w:rsidR="009159D1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}</w:t>
      </w:r>
    </w:p>
    <w:p w:rsidR="009159D1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8000"/>
          <w:sz w:val="19"/>
          <w:szCs w:val="19"/>
        </w:rPr>
        <w:t>// Если список существует и "голова" не равна значению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>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list *p = head;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(p-&gt;next)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(p-&gt;next-&gt;data == value)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p-&gt;next-&gt;prev=o;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o-&gt;next = p-&gt;next;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p-&gt;next = o;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03619">
        <w:rPr>
          <w:rFonts w:ascii="Consolas" w:hAnsi="Consolas" w:cs="Consolas"/>
          <w:sz w:val="19"/>
          <w:szCs w:val="19"/>
          <w:lang w:val="en-US"/>
        </w:rPr>
        <w:t>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p = p-&gt;next;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cout&lt;&lt;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103619">
        <w:rPr>
          <w:rFonts w:ascii="Consolas" w:hAnsi="Consolas" w:cs="Consolas"/>
          <w:sz w:val="19"/>
          <w:szCs w:val="19"/>
          <w:lang w:val="en-US"/>
        </w:rPr>
        <w:t>&lt;&lt;endl;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03619">
        <w:rPr>
          <w:rFonts w:ascii="Consolas" w:hAnsi="Consolas" w:cs="Consolas"/>
          <w:sz w:val="19"/>
          <w:szCs w:val="19"/>
          <w:lang w:val="en-US"/>
        </w:rPr>
        <w:t>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>};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&lt;&gt;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CList&lt;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03619">
        <w:rPr>
          <w:rFonts w:ascii="Consolas" w:hAnsi="Consolas" w:cs="Consolas"/>
          <w:sz w:val="19"/>
          <w:szCs w:val="19"/>
          <w:lang w:val="en-US"/>
        </w:rPr>
        <w:t>*&gt;::AddPrevItem(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*value,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03619">
        <w:rPr>
          <w:rFonts w:ascii="Consolas" w:hAnsi="Consolas" w:cs="Consolas"/>
          <w:sz w:val="19"/>
          <w:szCs w:val="19"/>
          <w:lang w:val="en-US"/>
        </w:rPr>
        <w:t>* value2)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>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list *o;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 xml:space="preserve">o = 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list;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o-&gt;data = value2;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((head) &amp;&amp; (strcmp(head-&gt;data, value) == 0))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o-&gt;next = head;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head-&gt;prev = o;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head = o;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list *p = head;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(p-&gt;next != 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103619">
        <w:rPr>
          <w:rFonts w:ascii="Consolas" w:hAnsi="Consolas" w:cs="Consolas"/>
          <w:sz w:val="19"/>
          <w:szCs w:val="19"/>
          <w:lang w:val="en-US"/>
        </w:rPr>
        <w:t>)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(strcmp(p-&gt;next-&gt;data, value) == 0)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p-&gt;next-&gt;prev = o;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o-&gt;next = p-&gt;next;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p-&gt;next = o;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03619">
        <w:rPr>
          <w:rFonts w:ascii="Consolas" w:hAnsi="Consolas" w:cs="Consolas"/>
          <w:sz w:val="19"/>
          <w:szCs w:val="19"/>
          <w:lang w:val="en-US"/>
        </w:rPr>
        <w:t>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p = p-&gt;next;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03619">
        <w:rPr>
          <w:rFonts w:ascii="Consolas" w:hAnsi="Consolas" w:cs="Consolas"/>
          <w:sz w:val="19"/>
          <w:szCs w:val="19"/>
          <w:lang w:val="en-US"/>
        </w:rPr>
        <w:t>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>}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103619">
        <w:rPr>
          <w:rFonts w:ascii="Consolas" w:hAnsi="Consolas" w:cs="Consolas"/>
          <w:sz w:val="19"/>
          <w:szCs w:val="19"/>
          <w:lang w:val="en-US"/>
        </w:rPr>
        <w:t>&lt;&gt;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CList&lt;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03619">
        <w:rPr>
          <w:rFonts w:ascii="Consolas" w:hAnsi="Consolas" w:cs="Consolas"/>
          <w:sz w:val="19"/>
          <w:szCs w:val="19"/>
          <w:lang w:val="en-US"/>
        </w:rPr>
        <w:t>*&gt;::AddItem(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*value)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>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(head)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 xml:space="preserve">tale-&gt;next = 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list;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tale-&gt;next-&gt;prev = tale;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tale = tale-&gt;next;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 xml:space="preserve">head = tale = 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list;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 xml:space="preserve">tale-&gt;prev = 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103619">
        <w:rPr>
          <w:rFonts w:ascii="Consolas" w:hAnsi="Consolas" w:cs="Consolas"/>
          <w:sz w:val="19"/>
          <w:szCs w:val="19"/>
          <w:lang w:val="en-US"/>
        </w:rPr>
        <w:t>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 xml:space="preserve">tale-&gt;next = 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103619">
        <w:rPr>
          <w:rFonts w:ascii="Consolas" w:hAnsi="Consolas" w:cs="Consolas"/>
          <w:sz w:val="19"/>
          <w:szCs w:val="19"/>
          <w:lang w:val="en-US"/>
        </w:rPr>
        <w:t>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 xml:space="preserve">tale-&gt;data = 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03619">
        <w:rPr>
          <w:rFonts w:ascii="Consolas" w:hAnsi="Consolas" w:cs="Consolas"/>
          <w:sz w:val="19"/>
          <w:szCs w:val="19"/>
          <w:lang w:val="en-US"/>
        </w:rPr>
        <w:t>[SIZE];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strcpy_s(tale-&gt;data, SIZE, value);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>}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&lt;&gt;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CList&lt;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03619">
        <w:rPr>
          <w:rFonts w:ascii="Consolas" w:hAnsi="Consolas" w:cs="Consolas"/>
          <w:sz w:val="19"/>
          <w:szCs w:val="19"/>
          <w:lang w:val="en-US"/>
        </w:rPr>
        <w:t>*&gt;::DeleteList()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>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list *p = head;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(p)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head = head-&gt;next;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p-&gt;data;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p;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p = head;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>}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103619">
        <w:rPr>
          <w:rFonts w:ascii="Consolas" w:hAnsi="Consolas" w:cs="Consolas"/>
          <w:sz w:val="19"/>
          <w:szCs w:val="19"/>
          <w:lang w:val="en-US"/>
        </w:rPr>
        <w:t>&lt;&gt;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CList&lt;CListDeleteMaxOddItems&gt;::DisplayList()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>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(head)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(list *p = head; p != 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103619">
        <w:rPr>
          <w:rFonts w:ascii="Consolas" w:hAnsi="Consolas" w:cs="Consolas"/>
          <w:sz w:val="19"/>
          <w:szCs w:val="19"/>
          <w:lang w:val="en-US"/>
        </w:rPr>
        <w:t>; p = p-&gt;next)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cout &lt;&lt; p-&gt;data;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 xml:space="preserve">cout &lt;&lt; 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" |\n"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&lt;&lt; 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" V\n"</w:t>
      </w:r>
      <w:r w:rsidRPr="00103619">
        <w:rPr>
          <w:rFonts w:ascii="Consolas" w:hAnsi="Consolas" w:cs="Consolas"/>
          <w:sz w:val="19"/>
          <w:szCs w:val="19"/>
          <w:lang w:val="en-US"/>
        </w:rPr>
        <w:t>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 xml:space="preserve">cout &lt;&lt; 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" NULL"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&lt;&lt; endl;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 xml:space="preserve">cout &lt;&lt; 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&lt;&lt; endl;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>}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&lt;&gt;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CList&lt;CListDeleteMaxOddItems&gt;::DeleteList()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>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list *p = head;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(p)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head = head-&gt;next;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p-&gt;data.deleteList();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p;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p = head;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 xml:space="preserve">head = tale = 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103619">
        <w:rPr>
          <w:rFonts w:ascii="Consolas" w:hAnsi="Consolas" w:cs="Consolas"/>
          <w:sz w:val="19"/>
          <w:szCs w:val="19"/>
          <w:lang w:val="en-US"/>
        </w:rPr>
        <w:t>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>}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&lt;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T&gt;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corrInput(T *x)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>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(!(cin &gt;&gt; *x))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 xml:space="preserve">cout &lt;&lt; 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Повторите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ввод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&lt;&lt; endl;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cin.clear();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(cin.get() != 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103619">
        <w:rPr>
          <w:rFonts w:ascii="Consolas" w:hAnsi="Consolas" w:cs="Consolas"/>
          <w:sz w:val="19"/>
          <w:szCs w:val="19"/>
          <w:lang w:val="en-US"/>
        </w:rPr>
        <w:t>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(cin.get() != 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103619">
        <w:rPr>
          <w:rFonts w:ascii="Consolas" w:hAnsi="Consolas" w:cs="Consolas"/>
          <w:sz w:val="19"/>
          <w:szCs w:val="19"/>
          <w:lang w:val="en-US"/>
        </w:rPr>
        <w:t>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>}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103619">
        <w:rPr>
          <w:rFonts w:ascii="Consolas" w:hAnsi="Consolas" w:cs="Consolas"/>
          <w:sz w:val="19"/>
          <w:szCs w:val="19"/>
          <w:lang w:val="en-US"/>
        </w:rPr>
        <w:t>&lt;&gt;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corrInput(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*x)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>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cin.getline(x, SIZE);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(!(cin.good()))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cin.clear();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(cin.get() != 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103619">
        <w:rPr>
          <w:rFonts w:ascii="Consolas" w:hAnsi="Consolas" w:cs="Consolas"/>
          <w:sz w:val="19"/>
          <w:szCs w:val="19"/>
          <w:lang w:val="en-US"/>
        </w:rPr>
        <w:t>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>}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103619">
        <w:rPr>
          <w:rFonts w:ascii="Consolas" w:hAnsi="Consolas" w:cs="Consolas"/>
          <w:sz w:val="19"/>
          <w:szCs w:val="19"/>
          <w:lang w:val="en-US"/>
        </w:rPr>
        <w:t>&lt;&gt;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corrInput(CListDeleteMaxOddItems *x)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>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x-&gt;deleteList();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value;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answ;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 xml:space="preserve">cout &lt;&lt; 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103619">
        <w:rPr>
          <w:rFonts w:ascii="Consolas" w:hAnsi="Consolas" w:cs="Consolas"/>
          <w:sz w:val="19"/>
          <w:szCs w:val="19"/>
          <w:lang w:val="en-US"/>
        </w:rPr>
        <w:t>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corrInput(&amp;value);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x-&gt;addItem(value);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 xml:space="preserve">cout &lt;&lt; 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Желаете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продолжить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ввод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? (y/n)"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&lt;&lt; endl;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answ = getchar();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((answ != 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'y'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) &amp;&amp; (answ != 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)) cout &lt;&lt; 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"----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----"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&lt;&lt; endl;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 xml:space="preserve">} 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((answ != 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'y'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) &amp;&amp; (answ != 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103619">
        <w:rPr>
          <w:rFonts w:ascii="Consolas" w:hAnsi="Consolas" w:cs="Consolas"/>
          <w:sz w:val="19"/>
          <w:szCs w:val="19"/>
          <w:lang w:val="en-US"/>
        </w:rPr>
        <w:t>));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 xml:space="preserve">} 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(answ == 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'y'</w:t>
      </w:r>
      <w:r w:rsidRPr="00103619">
        <w:rPr>
          <w:rFonts w:ascii="Consolas" w:hAnsi="Consolas" w:cs="Consolas"/>
          <w:sz w:val="19"/>
          <w:szCs w:val="19"/>
          <w:lang w:val="en-US"/>
        </w:rPr>
        <w:t>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>}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main()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>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system(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"color F0"</w:t>
      </w:r>
      <w:r w:rsidRPr="00103619">
        <w:rPr>
          <w:rFonts w:ascii="Consolas" w:hAnsi="Consolas" w:cs="Consolas"/>
          <w:sz w:val="19"/>
          <w:szCs w:val="19"/>
          <w:lang w:val="en-US"/>
        </w:rPr>
        <w:t>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 xml:space="preserve">setlocale(0, 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"RUS"</w:t>
      </w:r>
      <w:r w:rsidRPr="00103619">
        <w:rPr>
          <w:rFonts w:ascii="Consolas" w:hAnsi="Consolas" w:cs="Consolas"/>
          <w:sz w:val="19"/>
          <w:szCs w:val="19"/>
          <w:lang w:val="en-US"/>
        </w:rPr>
        <w:t>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 xml:space="preserve">cout &lt;&lt; 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"-----------int-----------"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&lt;&lt; endl;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CList&lt;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03619">
        <w:rPr>
          <w:rFonts w:ascii="Consolas" w:hAnsi="Consolas" w:cs="Consolas"/>
          <w:sz w:val="19"/>
          <w:szCs w:val="19"/>
          <w:lang w:val="en-US"/>
        </w:rPr>
        <w:t>&gt; objInt;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bol=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03619">
        <w:rPr>
          <w:rFonts w:ascii="Consolas" w:hAnsi="Consolas" w:cs="Consolas"/>
          <w:sz w:val="19"/>
          <w:szCs w:val="19"/>
          <w:lang w:val="en-US"/>
        </w:rPr>
        <w:t>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iVal,iVal2;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i = 0; i &lt; 5; i++)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 xml:space="preserve">cout &lt;&lt; 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103619">
        <w:rPr>
          <w:rFonts w:ascii="Consolas" w:hAnsi="Consolas" w:cs="Consolas"/>
          <w:sz w:val="19"/>
          <w:szCs w:val="19"/>
          <w:lang w:val="en-US"/>
        </w:rPr>
        <w:t>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corrInput(&amp;iVal);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objInt.AddItem(iVal);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cout &lt;&lt; endl;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objInt.DisplayList();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103619">
        <w:rPr>
          <w:rFonts w:ascii="Consolas" w:hAnsi="Consolas" w:cs="Consolas"/>
          <w:sz w:val="19"/>
          <w:szCs w:val="19"/>
          <w:lang w:val="en-US"/>
        </w:rPr>
        <w:t>{</w:t>
      </w:r>
    </w:p>
    <w:p w:rsidR="009159D1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 xml:space="preserve">cout &lt;&lt; </w:t>
      </w:r>
      <w:r>
        <w:rPr>
          <w:rFonts w:ascii="Consolas" w:hAnsi="Consolas" w:cs="Consolas"/>
          <w:color w:val="A31515"/>
          <w:sz w:val="19"/>
          <w:szCs w:val="19"/>
        </w:rPr>
        <w:t>"Введите число, перед которым необходимо вставить элемент: "</w:t>
      </w:r>
      <w:r>
        <w:rPr>
          <w:rFonts w:ascii="Consolas" w:hAnsi="Consolas" w:cs="Consolas"/>
          <w:sz w:val="19"/>
          <w:szCs w:val="19"/>
        </w:rPr>
        <w:t>;</w:t>
      </w:r>
    </w:p>
    <w:p w:rsidR="009159D1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corrInput(&amp;iVal);</w:t>
      </w:r>
    </w:p>
    <w:p w:rsidR="009159D1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cout &lt;&lt; </w:t>
      </w:r>
      <w:r>
        <w:rPr>
          <w:rFonts w:ascii="Consolas" w:hAnsi="Consolas" w:cs="Consolas"/>
          <w:color w:val="A31515"/>
          <w:sz w:val="19"/>
          <w:szCs w:val="19"/>
        </w:rPr>
        <w:t>"Введите число, которое нужно вставить: "</w:t>
      </w:r>
      <w:r>
        <w:rPr>
          <w:rFonts w:ascii="Consolas" w:hAnsi="Consolas" w:cs="Consolas"/>
          <w:sz w:val="19"/>
          <w:szCs w:val="19"/>
        </w:rPr>
        <w:t>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>corrInput(&amp;iVal2);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bol=objInt.AddPrevItem(iVal,iVal2);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}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03619">
        <w:rPr>
          <w:rFonts w:ascii="Consolas" w:hAnsi="Consolas" w:cs="Consolas"/>
          <w:sz w:val="19"/>
          <w:szCs w:val="19"/>
          <w:lang w:val="en-US"/>
        </w:rPr>
        <w:t>(bol==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03619">
        <w:rPr>
          <w:rFonts w:ascii="Consolas" w:hAnsi="Consolas" w:cs="Consolas"/>
          <w:sz w:val="19"/>
          <w:szCs w:val="19"/>
          <w:lang w:val="en-US"/>
        </w:rPr>
        <w:t>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objInt.DisplayList();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cout &lt;&lt; endl &lt;&lt; endl;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 xml:space="preserve">cout &lt;&lt; 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"----------double--------------"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&lt;&lt; endl;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CList&lt;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03619">
        <w:rPr>
          <w:rFonts w:ascii="Consolas" w:hAnsi="Consolas" w:cs="Consolas"/>
          <w:sz w:val="19"/>
          <w:szCs w:val="19"/>
          <w:lang w:val="en-US"/>
        </w:rPr>
        <w:t>&gt; objDouble;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dVal,dVal2;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i = 0; i &lt; 5; i++)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 xml:space="preserve">cout &lt;&lt; 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103619">
        <w:rPr>
          <w:rFonts w:ascii="Consolas" w:hAnsi="Consolas" w:cs="Consolas"/>
          <w:sz w:val="19"/>
          <w:szCs w:val="19"/>
          <w:lang w:val="en-US"/>
        </w:rPr>
        <w:t>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corrInput(&amp;dVal);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objDouble.AddItem(dVal);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cout &lt;&lt; endl;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objDouble.DisplayList();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103619">
        <w:rPr>
          <w:rFonts w:ascii="Consolas" w:hAnsi="Consolas" w:cs="Consolas"/>
          <w:sz w:val="19"/>
          <w:szCs w:val="19"/>
          <w:lang w:val="en-US"/>
        </w:rPr>
        <w:t>{</w:t>
      </w:r>
    </w:p>
    <w:p w:rsidR="009159D1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 xml:space="preserve">cout &lt;&lt; </w:t>
      </w:r>
      <w:r>
        <w:rPr>
          <w:rFonts w:ascii="Consolas" w:hAnsi="Consolas" w:cs="Consolas"/>
          <w:color w:val="A31515"/>
          <w:sz w:val="19"/>
          <w:szCs w:val="19"/>
        </w:rPr>
        <w:t>"Введите число, перед которым необходимо вставить элемент: "</w:t>
      </w:r>
      <w:r>
        <w:rPr>
          <w:rFonts w:ascii="Consolas" w:hAnsi="Consolas" w:cs="Consolas"/>
          <w:sz w:val="19"/>
          <w:szCs w:val="19"/>
        </w:rPr>
        <w:t>;</w:t>
      </w:r>
    </w:p>
    <w:p w:rsidR="009159D1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corrInput(&amp;dVal);</w:t>
      </w:r>
    </w:p>
    <w:p w:rsidR="009159D1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cout &lt;&lt; </w:t>
      </w:r>
      <w:r>
        <w:rPr>
          <w:rFonts w:ascii="Consolas" w:hAnsi="Consolas" w:cs="Consolas"/>
          <w:color w:val="A31515"/>
          <w:sz w:val="19"/>
          <w:szCs w:val="19"/>
        </w:rPr>
        <w:t>"Введите число, которое нужно вставить: "</w:t>
      </w:r>
      <w:r>
        <w:rPr>
          <w:rFonts w:ascii="Consolas" w:hAnsi="Consolas" w:cs="Consolas"/>
          <w:sz w:val="19"/>
          <w:szCs w:val="19"/>
        </w:rPr>
        <w:t>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>corrInput(&amp;dVal2);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bol=objDouble.AddPrevItem(dVal,dVal2);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}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03619">
        <w:rPr>
          <w:rFonts w:ascii="Consolas" w:hAnsi="Consolas" w:cs="Consolas"/>
          <w:sz w:val="19"/>
          <w:szCs w:val="19"/>
          <w:lang w:val="en-US"/>
        </w:rPr>
        <w:t>(bol==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03619">
        <w:rPr>
          <w:rFonts w:ascii="Consolas" w:hAnsi="Consolas" w:cs="Consolas"/>
          <w:sz w:val="19"/>
          <w:szCs w:val="19"/>
          <w:lang w:val="en-US"/>
        </w:rPr>
        <w:t>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objDouble.DisplayList();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cout &lt;&lt; endl &lt;&lt; endl;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 xml:space="preserve">cout &lt;&lt; 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"----------char*------------"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&lt;&lt; endl;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CList&lt;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03619">
        <w:rPr>
          <w:rFonts w:ascii="Consolas" w:hAnsi="Consolas" w:cs="Consolas"/>
          <w:sz w:val="19"/>
          <w:szCs w:val="19"/>
          <w:lang w:val="en-US"/>
        </w:rPr>
        <w:t>*&gt; objChar;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* cVal = 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03619">
        <w:rPr>
          <w:rFonts w:ascii="Consolas" w:hAnsi="Consolas" w:cs="Consolas"/>
          <w:sz w:val="19"/>
          <w:szCs w:val="19"/>
          <w:lang w:val="en-US"/>
        </w:rPr>
        <w:t>[SIZE];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* cVal2 = 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03619">
        <w:rPr>
          <w:rFonts w:ascii="Consolas" w:hAnsi="Consolas" w:cs="Consolas"/>
          <w:sz w:val="19"/>
          <w:szCs w:val="19"/>
          <w:lang w:val="en-US"/>
        </w:rPr>
        <w:t>[SIZE];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i = 0; i &lt; 5; i++)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 xml:space="preserve">cout &lt;&lt; 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строку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103619">
        <w:rPr>
          <w:rFonts w:ascii="Consolas" w:hAnsi="Consolas" w:cs="Consolas"/>
          <w:sz w:val="19"/>
          <w:szCs w:val="19"/>
          <w:lang w:val="en-US"/>
        </w:rPr>
        <w:t>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corrInput(cVal);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objChar.AddItem(cVal);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cout &lt;&lt; endl;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objChar.DisplayList();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103619">
        <w:rPr>
          <w:rFonts w:ascii="Consolas" w:hAnsi="Consolas" w:cs="Consolas"/>
          <w:sz w:val="19"/>
          <w:szCs w:val="19"/>
          <w:lang w:val="en-US"/>
        </w:rPr>
        <w:t>{</w:t>
      </w:r>
    </w:p>
    <w:p w:rsidR="009159D1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 xml:space="preserve">cout &lt;&lt; </w:t>
      </w:r>
      <w:r>
        <w:rPr>
          <w:rFonts w:ascii="Consolas" w:hAnsi="Consolas" w:cs="Consolas"/>
          <w:color w:val="A31515"/>
          <w:sz w:val="19"/>
          <w:szCs w:val="19"/>
        </w:rPr>
        <w:t>"Введите строку, перед которой необходимо вставить элемент: "</w:t>
      </w:r>
      <w:r>
        <w:rPr>
          <w:rFonts w:ascii="Consolas" w:hAnsi="Consolas" w:cs="Consolas"/>
          <w:sz w:val="19"/>
          <w:szCs w:val="19"/>
        </w:rPr>
        <w:t>;</w:t>
      </w:r>
    </w:p>
    <w:p w:rsidR="009159D1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corrInput(cVal);</w:t>
      </w:r>
    </w:p>
    <w:p w:rsidR="009159D1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cout &lt;&lt; </w:t>
      </w:r>
      <w:r>
        <w:rPr>
          <w:rFonts w:ascii="Consolas" w:hAnsi="Consolas" w:cs="Consolas"/>
          <w:color w:val="A31515"/>
          <w:sz w:val="19"/>
          <w:szCs w:val="19"/>
        </w:rPr>
        <w:t>"Введите строку, которую нужно вставить: "</w:t>
      </w:r>
      <w:r>
        <w:rPr>
          <w:rFonts w:ascii="Consolas" w:hAnsi="Consolas" w:cs="Consolas"/>
          <w:sz w:val="19"/>
          <w:szCs w:val="19"/>
        </w:rPr>
        <w:t>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>corrInput(cVal2);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bol=objChar.AddPrevItem(cVal,cVal2);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}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03619">
        <w:rPr>
          <w:rFonts w:ascii="Consolas" w:hAnsi="Consolas" w:cs="Consolas"/>
          <w:sz w:val="19"/>
          <w:szCs w:val="19"/>
          <w:lang w:val="en-US"/>
        </w:rPr>
        <w:t>(bol==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03619">
        <w:rPr>
          <w:rFonts w:ascii="Consolas" w:hAnsi="Consolas" w:cs="Consolas"/>
          <w:sz w:val="19"/>
          <w:szCs w:val="19"/>
          <w:lang w:val="en-US"/>
        </w:rPr>
        <w:t>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objChar.DisplayList();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cout &lt;&lt; endl &lt;&lt; endl;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 xml:space="preserve">cout &lt;&lt; 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"----------</w:t>
      </w:r>
      <w:r>
        <w:rPr>
          <w:rFonts w:ascii="Consolas" w:hAnsi="Consolas" w:cs="Consolas"/>
          <w:color w:val="A31515"/>
          <w:sz w:val="19"/>
          <w:szCs w:val="19"/>
        </w:rPr>
        <w:t>Списки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--------------"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&lt;&lt; endl;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CList&lt;CListDeleteMaxOddItems&gt; objList;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CListDeleteMaxOddItems lVal, lVal2;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i = 0; i &lt; 5; i++)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 xml:space="preserve">cout &lt;&lt; 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&lt;&lt; endl;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corrInput(&amp;lVal);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  <w:t>objList.AddItem(lVal);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cout &lt;&lt; endl;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objList.DisplayList();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103619">
        <w:rPr>
          <w:rFonts w:ascii="Consolas" w:hAnsi="Consolas" w:cs="Consolas"/>
          <w:sz w:val="19"/>
          <w:szCs w:val="19"/>
          <w:lang w:val="en-US"/>
        </w:rPr>
        <w:t>{</w:t>
      </w:r>
    </w:p>
    <w:p w:rsidR="009159D1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 xml:space="preserve">cout &lt;&lt; </w:t>
      </w:r>
      <w:r>
        <w:rPr>
          <w:rFonts w:ascii="Consolas" w:hAnsi="Consolas" w:cs="Consolas"/>
          <w:color w:val="A31515"/>
          <w:sz w:val="19"/>
          <w:szCs w:val="19"/>
        </w:rPr>
        <w:t>"Введите список, перед которым необходимо вставить элемент: "</w:t>
      </w:r>
      <w:r>
        <w:rPr>
          <w:rFonts w:ascii="Consolas" w:hAnsi="Consolas" w:cs="Consolas"/>
          <w:sz w:val="19"/>
          <w:szCs w:val="19"/>
        </w:rPr>
        <w:t xml:space="preserve"> &lt;&lt; endl;</w:t>
      </w:r>
    </w:p>
    <w:p w:rsidR="009159D1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corrInput(&amp;lVal);</w:t>
      </w:r>
    </w:p>
    <w:p w:rsidR="009159D1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cout &lt;&lt; </w:t>
      </w:r>
      <w:r>
        <w:rPr>
          <w:rFonts w:ascii="Consolas" w:hAnsi="Consolas" w:cs="Consolas"/>
          <w:color w:val="A31515"/>
          <w:sz w:val="19"/>
          <w:szCs w:val="19"/>
        </w:rPr>
        <w:t>"Введите список, который нужно вставить: "</w:t>
      </w:r>
      <w:r>
        <w:rPr>
          <w:rFonts w:ascii="Consolas" w:hAnsi="Consolas" w:cs="Consolas"/>
          <w:sz w:val="19"/>
          <w:szCs w:val="19"/>
        </w:rPr>
        <w:t>&lt;&lt;endl;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 w:rsidRPr="00103619">
        <w:rPr>
          <w:rFonts w:ascii="Consolas" w:hAnsi="Consolas" w:cs="Consolas"/>
          <w:sz w:val="19"/>
          <w:szCs w:val="19"/>
          <w:lang w:val="en-US"/>
        </w:rPr>
        <w:t>corrInput(&amp;lVal2);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bol=objList.AddPrevItem(lVal,lVal2);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}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03619">
        <w:rPr>
          <w:rFonts w:ascii="Consolas" w:hAnsi="Consolas" w:cs="Consolas"/>
          <w:sz w:val="19"/>
          <w:szCs w:val="19"/>
          <w:lang w:val="en-US"/>
        </w:rPr>
        <w:t>(bol==</w:t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03619">
        <w:rPr>
          <w:rFonts w:ascii="Consolas" w:hAnsi="Consolas" w:cs="Consolas"/>
          <w:sz w:val="19"/>
          <w:szCs w:val="19"/>
          <w:lang w:val="en-US"/>
        </w:rPr>
        <w:t>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objList.DisplayList();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  <w:t>system(</w:t>
      </w:r>
      <w:r w:rsidRPr="00103619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103619">
        <w:rPr>
          <w:rFonts w:ascii="Consolas" w:hAnsi="Consolas" w:cs="Consolas"/>
          <w:sz w:val="19"/>
          <w:szCs w:val="19"/>
          <w:lang w:val="en-US"/>
        </w:rPr>
        <w:t>);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ab/>
      </w: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03619">
        <w:rPr>
          <w:rFonts w:ascii="Consolas" w:hAnsi="Consolas" w:cs="Consolas"/>
          <w:sz w:val="19"/>
          <w:szCs w:val="19"/>
          <w:lang w:val="en-US"/>
        </w:rPr>
        <w:t xml:space="preserve"> 0;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  <w:r w:rsidRPr="00103619">
        <w:rPr>
          <w:rFonts w:ascii="Consolas" w:hAnsi="Consolas" w:cs="Consolas"/>
          <w:sz w:val="19"/>
          <w:szCs w:val="19"/>
          <w:lang w:val="en-US"/>
        </w:rPr>
        <w:t>}</w:t>
      </w:r>
    </w:p>
    <w:p w:rsidR="009159D1" w:rsidRPr="00103619" w:rsidRDefault="009159D1" w:rsidP="00103619">
      <w:pPr>
        <w:adjustRightInd w:val="0"/>
        <w:spacing w:before="0" w:after="0"/>
        <w:rPr>
          <w:rFonts w:ascii="Consolas" w:hAnsi="Consolas" w:cs="Consolas"/>
          <w:sz w:val="19"/>
          <w:szCs w:val="19"/>
          <w:lang w:val="en-US"/>
        </w:rPr>
      </w:pPr>
    </w:p>
    <w:p w:rsidR="009159D1" w:rsidRDefault="009159D1" w:rsidP="004D3885">
      <w:pPr>
        <w:rPr>
          <w:lang w:val="en-US"/>
        </w:rPr>
      </w:pPr>
      <w:r>
        <w:rPr>
          <w:lang w:val="en-US"/>
        </w:rPr>
        <w:t>///////////////////</w:t>
      </w:r>
      <w:r w:rsidRPr="00103619">
        <w:rPr>
          <w:lang w:val="en-US"/>
        </w:rPr>
        <w:t xml:space="preserve"> </w:t>
      </w:r>
      <w:r w:rsidRPr="004D3885">
        <w:rPr>
          <w:lang w:val="en-US"/>
        </w:rPr>
        <w:t>CListDeleteMaxOddItems.h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808080"/>
          <w:sz w:val="19"/>
          <w:szCs w:val="19"/>
          <w:lang w:val="en-US"/>
        </w:rPr>
        <w:t>#ifndef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__CListDeleteMaxOddItems_H__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6F008A"/>
          <w:sz w:val="19"/>
          <w:szCs w:val="19"/>
          <w:lang w:val="en-US"/>
        </w:rPr>
        <w:t>__CListDeleteMaxOddItems_H_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2B91AF"/>
          <w:sz w:val="19"/>
          <w:szCs w:val="19"/>
          <w:lang w:val="en-US"/>
        </w:rPr>
        <w:t>CListDeleteMaxOddItems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*next;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*head_, *tale_;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CListDeleteMaxOddItems(); </w:t>
      </w:r>
      <w:r w:rsidRPr="004D388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конструктор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CListDeleteMaxOddItems(</w:t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2B91AF"/>
          <w:sz w:val="19"/>
          <w:szCs w:val="19"/>
          <w:lang w:val="en-US"/>
        </w:rPr>
        <w:t>CListDeleteMaxOddItems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&amp;); </w:t>
      </w:r>
      <w:r w:rsidRPr="004D388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конструктор</w:t>
      </w:r>
      <w:r w:rsidRPr="004D388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копирования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~CListDeleteMaxOddItems(); </w:t>
      </w:r>
      <w:r w:rsidRPr="004D388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деструктор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emptyList(); </w:t>
      </w:r>
      <w:r w:rsidRPr="004D388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4D388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проверки</w:t>
      </w:r>
      <w:r w:rsidRPr="004D388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пуст</w:t>
      </w:r>
      <w:r w:rsidRPr="004D388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ли</w:t>
      </w:r>
      <w:r w:rsidRPr="004D388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список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addItem(</w:t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808080"/>
          <w:sz w:val="19"/>
          <w:szCs w:val="19"/>
          <w:lang w:val="en-US"/>
        </w:rPr>
        <w:t>val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4D388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4D388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добавления</w:t>
      </w:r>
      <w:r w:rsidRPr="004D388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элемента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displayList(); </w:t>
      </w:r>
      <w:r w:rsidRPr="004D388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4D388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вывода</w:t>
      </w:r>
      <w:r w:rsidRPr="004D388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списка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59D1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deleteList(); </w:t>
      </w:r>
      <w:r>
        <w:rPr>
          <w:rFonts w:ascii="Consolas" w:hAnsi="Consolas" w:cs="Consolas"/>
          <w:color w:val="008000"/>
          <w:sz w:val="19"/>
          <w:szCs w:val="19"/>
        </w:rPr>
        <w:t>// метод освобождения памяти, выделенной под список</w:t>
      </w:r>
    </w:p>
    <w:p w:rsidR="009159D1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</w:p>
    <w:p w:rsidR="009159D1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deleteMaxEvenItems(); </w:t>
      </w:r>
      <w:r>
        <w:rPr>
          <w:rFonts w:ascii="Consolas" w:hAnsi="Consolas" w:cs="Consolas"/>
          <w:color w:val="008000"/>
          <w:sz w:val="19"/>
          <w:szCs w:val="19"/>
        </w:rPr>
        <w:t>// метод, удаляющий максимальный чётный элемент</w:t>
      </w:r>
    </w:p>
    <w:p w:rsidR="009159D1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008080"/>
          <w:sz w:val="19"/>
          <w:szCs w:val="19"/>
          <w:lang w:val="en-US"/>
        </w:rPr>
        <w:t>operator ==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2B91AF"/>
          <w:sz w:val="19"/>
          <w:szCs w:val="19"/>
          <w:lang w:val="en-US"/>
        </w:rPr>
        <w:t>CListDeleteMaxOddItems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&amp;);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2B91AF"/>
          <w:sz w:val="19"/>
          <w:szCs w:val="19"/>
          <w:lang w:val="en-US"/>
        </w:rPr>
        <w:t>CListDeleteMaxOddItems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4D3885">
        <w:rPr>
          <w:rFonts w:ascii="Consolas" w:hAnsi="Consolas" w:cs="Consolas"/>
          <w:color w:val="008080"/>
          <w:sz w:val="19"/>
          <w:szCs w:val="19"/>
          <w:lang w:val="en-US"/>
        </w:rPr>
        <w:t>operator =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2B91AF"/>
          <w:sz w:val="19"/>
          <w:szCs w:val="19"/>
          <w:lang w:val="en-US"/>
        </w:rPr>
        <w:t>CListDeleteMaxOddItems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&amp;);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4D3885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4D3885">
        <w:rPr>
          <w:rFonts w:ascii="Consolas" w:hAnsi="Consolas" w:cs="Consolas"/>
          <w:color w:val="008080"/>
          <w:sz w:val="19"/>
          <w:szCs w:val="19"/>
          <w:lang w:val="en-US"/>
        </w:rPr>
        <w:t>operator &lt;&lt;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(std::</w:t>
      </w:r>
      <w:r w:rsidRPr="004D3885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&amp;, </w:t>
      </w:r>
      <w:r w:rsidRPr="004D3885">
        <w:rPr>
          <w:rFonts w:ascii="Consolas" w:hAnsi="Consolas" w:cs="Consolas"/>
          <w:color w:val="2B91AF"/>
          <w:sz w:val="19"/>
          <w:szCs w:val="19"/>
          <w:lang w:val="en-US"/>
        </w:rPr>
        <w:t>CListDeleteMaxOddItems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&amp;);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59D1" w:rsidRPr="00103619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619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9159D1" w:rsidRPr="00103619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59D1" w:rsidRDefault="009159D1" w:rsidP="004D3885">
      <w:pPr>
        <w:tabs>
          <w:tab w:val="center" w:pos="4677"/>
        </w:tabs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619">
        <w:rPr>
          <w:rFonts w:ascii="Consolas" w:hAnsi="Consolas" w:cs="Consolas"/>
          <w:color w:val="808080"/>
          <w:sz w:val="19"/>
          <w:szCs w:val="19"/>
          <w:lang w:val="en-US"/>
        </w:rPr>
        <w:t>#endif</w:t>
      </w:r>
      <w:r w:rsidRPr="00103619">
        <w:rPr>
          <w:rFonts w:ascii="Consolas" w:hAnsi="Consolas" w:cs="Consolas"/>
          <w:color w:val="000000"/>
          <w:sz w:val="19"/>
          <w:szCs w:val="19"/>
          <w:lang w:val="en-US"/>
        </w:rPr>
        <w:t xml:space="preserve"> __CListDeleteMaxOddItems_H__ </w:t>
      </w:r>
    </w:p>
    <w:p w:rsidR="009159D1" w:rsidRDefault="009159D1" w:rsidP="004D3885">
      <w:pPr>
        <w:tabs>
          <w:tab w:val="center" w:pos="4677"/>
        </w:tabs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61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9159D1" w:rsidRDefault="009159D1" w:rsidP="004D3885">
      <w:pPr>
        <w:tabs>
          <w:tab w:val="center" w:pos="4677"/>
        </w:tabs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////////////////////</w:t>
      </w:r>
      <w:r w:rsidRPr="004D3885">
        <w:rPr>
          <w:lang w:val="en-US"/>
        </w:rPr>
        <w:t xml:space="preserve"> 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CListDeleteMaxOddItems.cpp</w:t>
      </w:r>
    </w:p>
    <w:p w:rsidR="009159D1" w:rsidRDefault="009159D1" w:rsidP="004D3885">
      <w:pPr>
        <w:tabs>
          <w:tab w:val="center" w:pos="4677"/>
        </w:tabs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A31515"/>
          <w:sz w:val="19"/>
          <w:szCs w:val="19"/>
          <w:lang w:val="en-US"/>
        </w:rPr>
        <w:t>"CListDeleteMaxOddItems.h"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подключаем</w:t>
      </w:r>
      <w:r w:rsidRPr="004D388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интерфейс</w:t>
      </w:r>
      <w:r w:rsidRPr="004D388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класса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2B91AF"/>
          <w:sz w:val="19"/>
          <w:szCs w:val="19"/>
          <w:lang w:val="en-US"/>
        </w:rPr>
        <w:t>CListDeleteMaxOddItems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::CListDeleteMaxOddItems()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head_ = </w:t>
      </w:r>
      <w:r w:rsidRPr="004D3885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tale_ = </w:t>
      </w:r>
      <w:r w:rsidRPr="004D3885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2B91AF"/>
          <w:sz w:val="19"/>
          <w:szCs w:val="19"/>
          <w:lang w:val="en-US"/>
        </w:rPr>
        <w:t>CListDeleteMaxOddItems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::CListDeleteMaxOddItems(</w:t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2B91AF"/>
          <w:sz w:val="19"/>
          <w:szCs w:val="19"/>
          <w:lang w:val="en-US"/>
        </w:rPr>
        <w:t>CListDeleteMaxOddItems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4D3885">
        <w:rPr>
          <w:rFonts w:ascii="Consolas" w:hAnsi="Consolas" w:cs="Consolas"/>
          <w:color w:val="808080"/>
          <w:sz w:val="19"/>
          <w:szCs w:val="19"/>
          <w:lang w:val="en-US"/>
        </w:rPr>
        <w:t>copy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D3885">
        <w:rPr>
          <w:rFonts w:ascii="Consolas" w:hAnsi="Consolas" w:cs="Consolas"/>
          <w:color w:val="808080"/>
          <w:sz w:val="19"/>
          <w:szCs w:val="19"/>
          <w:lang w:val="en-US"/>
        </w:rPr>
        <w:t>copy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.head_)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*insertP, *copyP;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head_ = tale_ = </w:t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head_-&gt;value = </w:t>
      </w:r>
      <w:r w:rsidRPr="004D3885">
        <w:rPr>
          <w:rFonts w:ascii="Consolas" w:hAnsi="Consolas" w:cs="Consolas"/>
          <w:color w:val="808080"/>
          <w:sz w:val="19"/>
          <w:szCs w:val="19"/>
          <w:lang w:val="en-US"/>
        </w:rPr>
        <w:t>copy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.head_-&gt;value;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head_-&gt;next = </w:t>
      </w:r>
      <w:r w:rsidRPr="004D3885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insertP = head_;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copyP = </w:t>
      </w:r>
      <w:r w:rsidRPr="004D3885">
        <w:rPr>
          <w:rFonts w:ascii="Consolas" w:hAnsi="Consolas" w:cs="Consolas"/>
          <w:color w:val="808080"/>
          <w:sz w:val="19"/>
          <w:szCs w:val="19"/>
          <w:lang w:val="en-US"/>
        </w:rPr>
        <w:t>copy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.head_-&gt;next;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(copyP)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insertP-&gt;next = </w:t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insertP = insertP-&gt;next;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insertP-&gt;value = copyP-&gt;value;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copyP = copyP-&gt;next;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insertP-&gt;next = </w:t>
      </w:r>
      <w:r w:rsidRPr="004D3885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tale_ = insertP;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head_ = tale_ = </w:t>
      </w:r>
      <w:r w:rsidRPr="004D3885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2B91AF"/>
          <w:sz w:val="19"/>
          <w:szCs w:val="19"/>
          <w:lang w:val="en-US"/>
        </w:rPr>
        <w:t>CListDeleteMaxOddItems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::~CListDeleteMaxOddItems()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deleteList();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2B91AF"/>
          <w:sz w:val="19"/>
          <w:szCs w:val="19"/>
          <w:lang w:val="en-US"/>
        </w:rPr>
        <w:t>CListDeleteMaxOddItems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::emptyList()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(head_ == </w:t>
      </w:r>
      <w:r w:rsidRPr="004D3885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8000"/>
          <w:sz w:val="19"/>
          <w:szCs w:val="19"/>
          <w:lang w:val="en-US"/>
        </w:rPr>
        <w:t>//cout &lt;&lt; "The list is empty" &lt;&lt; endl;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2B91AF"/>
          <w:sz w:val="19"/>
          <w:szCs w:val="19"/>
          <w:lang w:val="en-US"/>
        </w:rPr>
        <w:t>CListDeleteMaxOddItems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::addItem(</w:t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*item;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item = </w:t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159D1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(emptyList() != 0) </w:t>
      </w:r>
      <w:r>
        <w:rPr>
          <w:rFonts w:ascii="Consolas" w:hAnsi="Consolas" w:cs="Consolas"/>
          <w:color w:val="008000"/>
          <w:sz w:val="19"/>
          <w:szCs w:val="19"/>
        </w:rPr>
        <w:t>// проверка пустой ли список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item-&gt;next = </w:t>
      </w:r>
      <w:r w:rsidRPr="004D3885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item-&gt;value = </w:t>
      </w:r>
      <w:r w:rsidRPr="004D3885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head_ = tale_ = item;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tale_-&gt;next = item;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tale_ = item;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item-&gt;next = </w:t>
      </w:r>
      <w:r w:rsidRPr="004D3885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item-&gt;value = </w:t>
      </w:r>
      <w:r w:rsidRPr="004D3885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4D388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A31515"/>
          <w:sz w:val="19"/>
          <w:szCs w:val="19"/>
          <w:lang w:val="en-US"/>
        </w:rPr>
        <w:t>"Item has been added"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2B91AF"/>
          <w:sz w:val="19"/>
          <w:szCs w:val="19"/>
          <w:lang w:val="en-US"/>
        </w:rPr>
        <w:t>CListDeleteMaxOddItems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::displayList()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(emptyList() != 0)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*p = head_;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4D388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A31515"/>
          <w:sz w:val="19"/>
          <w:szCs w:val="19"/>
          <w:lang w:val="en-US"/>
        </w:rPr>
        <w:t>"List:"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(p != </w:t>
      </w:r>
      <w:r w:rsidRPr="004D3885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4D388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p-&gt;value </w:t>
      </w:r>
      <w:r w:rsidRPr="004D388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A31515"/>
          <w:sz w:val="19"/>
          <w:szCs w:val="19"/>
          <w:lang w:val="en-US"/>
        </w:rPr>
        <w:t>"--&gt;"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p = p-&gt;next;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4D388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A31515"/>
          <w:sz w:val="19"/>
          <w:szCs w:val="19"/>
          <w:lang w:val="en-US"/>
        </w:rPr>
        <w:t>"NULL"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2B91AF"/>
          <w:sz w:val="19"/>
          <w:szCs w:val="19"/>
          <w:lang w:val="en-US"/>
        </w:rPr>
        <w:t>CListDeleteMaxOddItems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::deleteList()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(emptyList() != 0)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*p;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(head_ != </w:t>
      </w:r>
      <w:r w:rsidRPr="004D3885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p = head_;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head_ = head_-&gt;next;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p;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tale_ = </w:t>
      </w:r>
      <w:r w:rsidRPr="004D3885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8000"/>
          <w:sz w:val="19"/>
          <w:szCs w:val="19"/>
          <w:lang w:val="en-US"/>
        </w:rPr>
        <w:t>//cout &lt;&lt; "List deleted" &lt;&lt; endl;</w:t>
      </w:r>
    </w:p>
    <w:p w:rsidR="009159D1" w:rsidRPr="00103619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61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159D1" w:rsidRPr="00103619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61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036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03619">
        <w:rPr>
          <w:rFonts w:ascii="Consolas" w:hAnsi="Consolas" w:cs="Consolas"/>
          <w:color w:val="2B91AF"/>
          <w:sz w:val="19"/>
          <w:szCs w:val="19"/>
          <w:lang w:val="en-US"/>
        </w:rPr>
        <w:t>CListDeleteMaxOddItems</w:t>
      </w:r>
      <w:r w:rsidRPr="00103619">
        <w:rPr>
          <w:rFonts w:ascii="Consolas" w:hAnsi="Consolas" w:cs="Consolas"/>
          <w:color w:val="000000"/>
          <w:sz w:val="19"/>
          <w:szCs w:val="19"/>
          <w:lang w:val="en-US"/>
        </w:rPr>
        <w:t>::deleteMaxEvenItems()</w:t>
      </w:r>
    </w:p>
    <w:p w:rsidR="009159D1" w:rsidRPr="00103619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61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36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(emptyList() != 0)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maxVal = 0;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*help = </w:t>
      </w:r>
      <w:r w:rsidRPr="004D3885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D3885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*p = head_; p-&gt;next != </w:t>
      </w:r>
      <w:r w:rsidRPr="004D3885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; p = p-&gt;next)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((p-&gt;next-&gt;value % 2 == 0) &amp;&amp; (p-&gt;next-&gt;value != 0))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((maxVal &lt; p-&gt;next-&gt;value) || (maxVal == 0))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maxVal = p-&gt;next-&gt;value;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help = p;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((head_-&gt;value % 2 == 0) &amp;&amp; (maxVal &lt; head_-&gt;value))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help = head_;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head_ = head_-&gt;next;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help;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(head_ == </w:t>
      </w:r>
      <w:r w:rsidRPr="004D3885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tale_ = </w:t>
      </w:r>
      <w:r w:rsidRPr="004D3885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(head_-&gt;next == </w:t>
      </w:r>
      <w:r w:rsidRPr="004D3885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tale_ = head_;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(maxVal != 0)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*del = help-&gt;next;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help-&gt;next = del-&gt;next;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(help-&gt;next == </w:t>
      </w:r>
      <w:r w:rsidRPr="004D3885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tale_ = help;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2B91AF"/>
          <w:sz w:val="19"/>
          <w:szCs w:val="19"/>
          <w:lang w:val="en-US"/>
        </w:rPr>
        <w:t>CListDeleteMaxOddItems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4D3885">
        <w:rPr>
          <w:rFonts w:ascii="Consolas" w:hAnsi="Consolas" w:cs="Consolas"/>
          <w:color w:val="008080"/>
          <w:sz w:val="19"/>
          <w:szCs w:val="19"/>
          <w:lang w:val="en-US"/>
        </w:rPr>
        <w:t>operator ==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2B91AF"/>
          <w:sz w:val="19"/>
          <w:szCs w:val="19"/>
          <w:lang w:val="en-US"/>
        </w:rPr>
        <w:t>CListDeleteMaxOddItems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4D3885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((head_ == </w:t>
      </w:r>
      <w:r w:rsidRPr="004D3885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) || (</w:t>
      </w:r>
      <w:r w:rsidRPr="004D3885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.head_ == </w:t>
      </w:r>
      <w:r w:rsidRPr="004D3885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(head_ == </w:t>
      </w:r>
      <w:r w:rsidRPr="004D3885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.head_)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*first = head_, *second = </w:t>
      </w:r>
      <w:r w:rsidRPr="004D3885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.head_;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(first &amp;&amp; second)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(first-&gt;value != second-&gt;value)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first = first-&gt;next;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second = second-&gt;next;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(first == second)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2B91AF"/>
          <w:sz w:val="19"/>
          <w:szCs w:val="19"/>
          <w:lang w:val="en-US"/>
        </w:rPr>
        <w:t>CListDeleteMaxOddItems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4D3885">
        <w:rPr>
          <w:rFonts w:ascii="Consolas" w:hAnsi="Consolas" w:cs="Consolas"/>
          <w:color w:val="2B91AF"/>
          <w:sz w:val="19"/>
          <w:szCs w:val="19"/>
          <w:lang w:val="en-US"/>
        </w:rPr>
        <w:t>CListDeleteMaxOddItems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4D3885">
        <w:rPr>
          <w:rFonts w:ascii="Consolas" w:hAnsi="Consolas" w:cs="Consolas"/>
          <w:color w:val="008080"/>
          <w:sz w:val="19"/>
          <w:szCs w:val="19"/>
          <w:lang w:val="en-US"/>
        </w:rPr>
        <w:t>operator =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2B91AF"/>
          <w:sz w:val="19"/>
          <w:szCs w:val="19"/>
          <w:lang w:val="en-US"/>
        </w:rPr>
        <w:t>CListDeleteMaxOddItems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4D3885">
        <w:rPr>
          <w:rFonts w:ascii="Consolas" w:hAnsi="Consolas" w:cs="Consolas"/>
          <w:color w:val="808080"/>
          <w:sz w:val="19"/>
          <w:szCs w:val="19"/>
          <w:lang w:val="en-US"/>
        </w:rPr>
        <w:t>copy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&amp;</w:t>
      </w:r>
      <w:r w:rsidRPr="004D3885">
        <w:rPr>
          <w:rFonts w:ascii="Consolas" w:hAnsi="Consolas" w:cs="Consolas"/>
          <w:color w:val="808080"/>
          <w:sz w:val="19"/>
          <w:szCs w:val="19"/>
          <w:lang w:val="en-US"/>
        </w:rPr>
        <w:t>copy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D3885">
        <w:rPr>
          <w:rFonts w:ascii="Consolas" w:hAnsi="Consolas" w:cs="Consolas"/>
          <w:color w:val="808080"/>
          <w:sz w:val="19"/>
          <w:szCs w:val="19"/>
          <w:lang w:val="en-US"/>
        </w:rPr>
        <w:t>copy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.head_)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*insertP, *copyP;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head_ = tale_ = </w:t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head_-&gt;value = </w:t>
      </w:r>
      <w:r w:rsidRPr="004D3885">
        <w:rPr>
          <w:rFonts w:ascii="Consolas" w:hAnsi="Consolas" w:cs="Consolas"/>
          <w:color w:val="808080"/>
          <w:sz w:val="19"/>
          <w:szCs w:val="19"/>
          <w:lang w:val="en-US"/>
        </w:rPr>
        <w:t>copy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.head_-&gt;value;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head_-&gt;next = </w:t>
      </w:r>
      <w:r w:rsidRPr="004D3885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insertP = head_;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copyP = </w:t>
      </w:r>
      <w:r w:rsidRPr="004D3885">
        <w:rPr>
          <w:rFonts w:ascii="Consolas" w:hAnsi="Consolas" w:cs="Consolas"/>
          <w:color w:val="808080"/>
          <w:sz w:val="19"/>
          <w:szCs w:val="19"/>
          <w:lang w:val="en-US"/>
        </w:rPr>
        <w:t>copy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.head_-&gt;next;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(copyP)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insertP-&gt;next = </w:t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insertP = insertP-&gt;next;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insertP-&gt;value = copyP-&gt;value;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copyP = copyP-&gt;next;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insertP-&gt;next = </w:t>
      </w:r>
      <w:r w:rsidRPr="004D3885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tale_ = insertP;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head_ = tale_ = </w:t>
      </w:r>
      <w:r w:rsidRPr="004D3885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4D3885">
        <w:rPr>
          <w:rFonts w:ascii="Consolas" w:hAnsi="Consolas" w:cs="Consolas"/>
          <w:color w:val="008080"/>
          <w:sz w:val="19"/>
          <w:szCs w:val="19"/>
          <w:lang w:val="en-US"/>
        </w:rPr>
        <w:t>operator &lt;&lt;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D3885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4D3885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D3885">
        <w:rPr>
          <w:rFonts w:ascii="Consolas" w:hAnsi="Consolas" w:cs="Consolas"/>
          <w:color w:val="2B91AF"/>
          <w:sz w:val="19"/>
          <w:szCs w:val="19"/>
          <w:lang w:val="en-US"/>
        </w:rPr>
        <w:t>CListDeleteMaxOddItems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4D3885">
        <w:rPr>
          <w:rFonts w:ascii="Consolas" w:hAnsi="Consolas" w:cs="Consolas"/>
          <w:color w:val="808080"/>
          <w:sz w:val="19"/>
          <w:szCs w:val="19"/>
          <w:lang w:val="en-US"/>
        </w:rPr>
        <w:t>obj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D3885">
        <w:rPr>
          <w:rFonts w:ascii="Consolas" w:hAnsi="Consolas" w:cs="Consolas"/>
          <w:color w:val="808080"/>
          <w:sz w:val="19"/>
          <w:szCs w:val="19"/>
          <w:lang w:val="en-US"/>
        </w:rPr>
        <w:t>obj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.head_)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2B91AF"/>
          <w:sz w:val="19"/>
          <w:szCs w:val="19"/>
          <w:lang w:val="en-US"/>
        </w:rPr>
        <w:t>CListDeleteMaxOddItems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4D3885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*p = </w:t>
      </w:r>
      <w:r w:rsidRPr="004D3885">
        <w:rPr>
          <w:rFonts w:ascii="Consolas" w:hAnsi="Consolas" w:cs="Consolas"/>
          <w:color w:val="808080"/>
          <w:sz w:val="19"/>
          <w:szCs w:val="19"/>
          <w:lang w:val="en-US"/>
        </w:rPr>
        <w:t>obj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.head_;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(p)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p-&gt;value </w:t>
      </w:r>
      <w:r w:rsidRPr="004D388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A31515"/>
          <w:sz w:val="19"/>
          <w:szCs w:val="19"/>
          <w:lang w:val="en-US"/>
        </w:rPr>
        <w:t>"--&gt;"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p = p-&gt;next;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159D1" w:rsidRPr="004D3885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3885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A31515"/>
          <w:sz w:val="19"/>
          <w:szCs w:val="19"/>
          <w:lang w:val="en-US"/>
        </w:rPr>
        <w:t>"NULL"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388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9159D1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 w:rsidRPr="004D38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159D1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159D1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159D1" w:rsidRPr="004D3885" w:rsidRDefault="009159D1" w:rsidP="004D3885">
      <w:pPr>
        <w:tabs>
          <w:tab w:val="center" w:pos="4677"/>
        </w:tabs>
        <w:adjustRightInd w:val="0"/>
        <w:spacing w:before="0" w:after="0"/>
        <w:rPr>
          <w:noProof/>
          <w:lang w:val="en-U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s1026" type="#_x0000_t75" style="position:absolute;margin-left:-24.75pt;margin-top:-11.5pt;width:239.1pt;height:635.15pt;z-index:251658240;visibility:visible;mso-position-horizontal-relative:margin;mso-position-vertical-relative:margin">
            <v:imagedata r:id="rId5" o:title="" croptop="1246f" cropbottom="2543f" cropleft="-128f" cropright="59150f"/>
            <w10:wrap type="square" anchorx="margin" anchory="margin"/>
          </v:shape>
        </w:pict>
      </w:r>
      <w:r w:rsidRPr="004D3885">
        <w:rPr>
          <w:noProof/>
        </w:rPr>
        <w:t xml:space="preserve"> </w:t>
      </w:r>
      <w:r>
        <w:rPr>
          <w:noProof/>
        </w:rPr>
        <w:pict>
          <v:shape id="_x0000_i1025" type="#_x0000_t75" style="width:3in;height:300pt;visibility:visible">
            <v:imagedata r:id="rId6" o:title="" croptop="28350f" cropbottom="5453f" cropleft="-91f" cropright="58910f"/>
          </v:shape>
        </w:pict>
      </w:r>
    </w:p>
    <w:p w:rsidR="009159D1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</w:p>
    <w:p w:rsidR="009159D1" w:rsidRDefault="009159D1" w:rsidP="004D3885">
      <w:pPr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</w:p>
    <w:p w:rsidR="009159D1" w:rsidRPr="004D3885" w:rsidRDefault="009159D1" w:rsidP="004D3885">
      <w:pPr>
        <w:rPr>
          <w:lang w:val="en-US"/>
        </w:rPr>
      </w:pPr>
    </w:p>
    <w:sectPr w:rsidR="009159D1" w:rsidRPr="004D3885" w:rsidSect="00BD53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2670C2"/>
    <w:multiLevelType w:val="hybridMultilevel"/>
    <w:tmpl w:val="A1CCBE30"/>
    <w:lvl w:ilvl="0" w:tplc="B4025FE0">
      <w:start w:val="16"/>
      <w:numFmt w:val="decimal"/>
      <w:lvlText w:val="%1"/>
      <w:lvlJc w:val="left"/>
      <w:pPr>
        <w:ind w:left="720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7F163433"/>
    <w:multiLevelType w:val="hybridMultilevel"/>
    <w:tmpl w:val="9AC03428"/>
    <w:lvl w:ilvl="0" w:tplc="8646A506">
      <w:start w:val="1"/>
      <w:numFmt w:val="decimal"/>
      <w:lvlText w:val="%1."/>
      <w:lvlJc w:val="left"/>
      <w:pPr>
        <w:tabs>
          <w:tab w:val="num" w:pos="1080"/>
        </w:tabs>
        <w:ind w:firstLine="72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33302"/>
    <w:rsid w:val="0002508E"/>
    <w:rsid w:val="00103619"/>
    <w:rsid w:val="002C0ABB"/>
    <w:rsid w:val="00411EB4"/>
    <w:rsid w:val="004D3885"/>
    <w:rsid w:val="00547483"/>
    <w:rsid w:val="00556699"/>
    <w:rsid w:val="006444B1"/>
    <w:rsid w:val="007A2091"/>
    <w:rsid w:val="009159D1"/>
    <w:rsid w:val="00A33302"/>
    <w:rsid w:val="00A53DEE"/>
    <w:rsid w:val="00A7600E"/>
    <w:rsid w:val="00AD36C8"/>
    <w:rsid w:val="00BD53B0"/>
    <w:rsid w:val="00C17CDF"/>
    <w:rsid w:val="00DD3A34"/>
    <w:rsid w:val="00E36C3E"/>
    <w:rsid w:val="00FA29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attachedSchema w:val="urn:schemas-microsoft-com:office:smarttags"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Normal (Web)" w:locked="1" w:semiHidden="0" w:uiPriority="0" w:unhideWhenUsed="0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3302"/>
    <w:pPr>
      <w:autoSpaceDE w:val="0"/>
      <w:autoSpaceDN w:val="0"/>
      <w:spacing w:before="100" w:after="100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33302"/>
    <w:pPr>
      <w:keepNext/>
      <w:autoSpaceDE/>
      <w:autoSpaceDN/>
      <w:spacing w:before="0" w:after="0"/>
      <w:outlineLvl w:val="0"/>
    </w:pPr>
    <w:rPr>
      <w:rFonts w:eastAsia="Times New Roman"/>
      <w:sz w:val="28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A33302"/>
    <w:rPr>
      <w:rFonts w:ascii="Times New Roman" w:hAnsi="Times New Roman" w:cs="Times New Roman"/>
      <w:sz w:val="24"/>
      <w:szCs w:val="24"/>
      <w:lang w:eastAsia="ru-RU"/>
    </w:rPr>
  </w:style>
  <w:style w:type="paragraph" w:styleId="NormalWeb">
    <w:name w:val="Normal (Web)"/>
    <w:basedOn w:val="Normal"/>
    <w:uiPriority w:val="99"/>
    <w:rsid w:val="00A33302"/>
    <w:pPr>
      <w:autoSpaceDE/>
      <w:autoSpaceDN/>
      <w:spacing w:beforeAutospacing="1" w:afterAutospacing="1"/>
    </w:pPr>
  </w:style>
  <w:style w:type="paragraph" w:customStyle="1" w:styleId="formattext">
    <w:name w:val="formattext"/>
    <w:basedOn w:val="Normal"/>
    <w:uiPriority w:val="99"/>
    <w:rsid w:val="00A33302"/>
    <w:pPr>
      <w:autoSpaceDE/>
      <w:autoSpaceDN/>
      <w:spacing w:beforeAutospacing="1" w:afterAutospacing="1"/>
    </w:pPr>
  </w:style>
  <w:style w:type="paragraph" w:styleId="ListParagraph">
    <w:name w:val="List Paragraph"/>
    <w:basedOn w:val="Normal"/>
    <w:uiPriority w:val="99"/>
    <w:qFormat/>
    <w:rsid w:val="00A3330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6551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505</TotalTime>
  <Pages>11</Pages>
  <Words>1641</Words>
  <Characters>9358</Characters>
  <Application>Microsoft Office Outlook</Application>
  <DocSecurity>0</DocSecurity>
  <Lines>0</Lines>
  <Paragraphs>0</Paragraphs>
  <ScaleCrop>false</ScaleCrop>
  <Company>SPecialiST RePack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Арсений</dc:creator>
  <cp:keywords/>
  <dc:description/>
  <cp:lastModifiedBy>K18C2</cp:lastModifiedBy>
  <cp:revision>6</cp:revision>
  <dcterms:created xsi:type="dcterms:W3CDTF">2019-04-09T18:55:00Z</dcterms:created>
  <dcterms:modified xsi:type="dcterms:W3CDTF">2019-05-04T06:00:00Z</dcterms:modified>
</cp:coreProperties>
</file>